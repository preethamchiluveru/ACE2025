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6C1C0FD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F68B50B" w14:textId="49B6971B" w:rsidR="003D1B71" w:rsidRDefault="00525C10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IN" w:eastAsia="en-IN"/>
              </w:rPr>
              <w:drawing>
                <wp:inline distT="0" distB="0" distL="0" distR="0" wp14:anchorId="7CCFBABA" wp14:editId="4A9E34B8">
                  <wp:extent cx="1582084" cy="1716601"/>
                  <wp:effectExtent l="19050" t="0" r="18415" b="512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4-02-08 at 9.44.50 PM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73" cy="175434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EF6652D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D9444B0" w14:textId="5AECCB58" w:rsidR="003D1B71" w:rsidRPr="00310F17" w:rsidRDefault="00B728FE" w:rsidP="00610BFF">
            <w:pPr>
              <w:pStyle w:val="Title"/>
            </w:pPr>
            <w:r>
              <w:t>BODA S</w:t>
            </w:r>
            <w:r w:rsidR="00610BFF">
              <w:t xml:space="preserve">AMUEL VARA </w:t>
            </w:r>
            <w:r>
              <w:t>PRASAD</w:t>
            </w:r>
          </w:p>
        </w:tc>
      </w:tr>
      <w:tr w:rsidR="003D1B71" w14:paraId="13E2BDBB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B99A246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FF31D3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3A5777E6FC9B4EFC83A3568F5823A40C"/>
              </w:placeholder>
              <w:temporary/>
              <w:showingPlcHdr/>
              <w15:appearance w15:val="hidden"/>
            </w:sdtPr>
            <w:sdtEndPr/>
            <w:sdtContent>
              <w:p w14:paraId="4CB3986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FC40B5">
                  <w:rPr>
                    <w:sz w:val="28"/>
                    <w:szCs w:val="28"/>
                  </w:rPr>
                  <w:t>Experience</w:t>
                </w:r>
              </w:p>
            </w:sdtContent>
          </w:sdt>
          <w:p w14:paraId="202E7BAD" w14:textId="032A7F4E" w:rsidR="003D1B71" w:rsidRPr="005B3213" w:rsidRDefault="00C348EF" w:rsidP="003A1AB5">
            <w:pPr>
              <w:pStyle w:val="Dates"/>
              <w:numPr>
                <w:ilvl w:val="0"/>
                <w:numId w:val="5"/>
              </w:numPr>
              <w:rPr>
                <w:rFonts w:ascii="Calibri" w:hAnsi="Calibri" w:cs="Calibri"/>
                <w:b w:val="0"/>
                <w:bCs/>
                <w:sz w:val="24"/>
                <w:szCs w:val="24"/>
              </w:rPr>
            </w:pPr>
            <w:r w:rsidRPr="005B3213">
              <w:rPr>
                <w:rFonts w:ascii="Calibri" w:hAnsi="Calibri" w:cs="Calibri"/>
                <w:b w:val="0"/>
                <w:bCs/>
                <w:sz w:val="24"/>
                <w:szCs w:val="24"/>
              </w:rPr>
              <w:t>Fresher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3D2EA3EA777F4B298459A10A30528565"/>
              </w:placeholder>
              <w:temporary/>
              <w:showingPlcHdr/>
              <w15:appearance w15:val="hidden"/>
            </w:sdtPr>
            <w:sdtEndPr/>
            <w:sdtContent>
              <w:p w14:paraId="11BB4BF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FC40B5">
                  <w:rPr>
                    <w:sz w:val="28"/>
                    <w:szCs w:val="28"/>
                  </w:rPr>
                  <w:t>Education</w:t>
                </w:r>
              </w:p>
            </w:sdtContent>
          </w:sdt>
          <w:p w14:paraId="595DD17D" w14:textId="4373F0DD" w:rsidR="003D1B71" w:rsidRPr="005B3213" w:rsidRDefault="00B728FE" w:rsidP="00353B60">
            <w:pPr>
              <w:pStyle w:val="SchoolName"/>
              <w:rPr>
                <w:sz w:val="24"/>
                <w:szCs w:val="24"/>
              </w:rPr>
            </w:pPr>
            <w:r>
              <w:t>Sai Siddhartha High School</w:t>
            </w:r>
            <w:r w:rsidR="003D1B71" w:rsidRPr="005B3213">
              <w:rPr>
                <w:sz w:val="24"/>
                <w:szCs w:val="24"/>
              </w:rPr>
              <w:t xml:space="preserve">, </w:t>
            </w:r>
            <w:r w:rsidR="00C348EF" w:rsidRPr="005B3213">
              <w:rPr>
                <w:sz w:val="24"/>
                <w:szCs w:val="24"/>
              </w:rPr>
              <w:t>Hyderabad,</w:t>
            </w:r>
            <w:r w:rsidR="00AE1806" w:rsidRPr="005B3213">
              <w:rPr>
                <w:sz w:val="24"/>
                <w:szCs w:val="24"/>
              </w:rPr>
              <w:t xml:space="preserve"> </w:t>
            </w:r>
            <w:r w:rsidR="00C348EF" w:rsidRPr="005B3213">
              <w:rPr>
                <w:sz w:val="24"/>
                <w:szCs w:val="24"/>
              </w:rPr>
              <w:t>Telangana</w:t>
            </w:r>
          </w:p>
          <w:p w14:paraId="339A76E2" w14:textId="582FCBD8" w:rsidR="00751516" w:rsidRPr="005B3213" w:rsidRDefault="00C348EF" w:rsidP="003A1AB5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sz w:val="24"/>
                <w:szCs w:val="24"/>
              </w:rPr>
            </w:pPr>
            <w:r w:rsidRPr="005B3213">
              <w:rPr>
                <w:rFonts w:ascii="Calibri" w:hAnsi="Calibri" w:cs="Calibri"/>
                <w:sz w:val="24"/>
                <w:szCs w:val="24"/>
              </w:rPr>
              <w:t>Co</w:t>
            </w:r>
            <w:r w:rsidR="00B728FE">
              <w:rPr>
                <w:rFonts w:ascii="Calibri" w:hAnsi="Calibri" w:cs="Calibri"/>
                <w:sz w:val="24"/>
                <w:szCs w:val="24"/>
              </w:rPr>
              <w:t>mpleted schooling in 2019 with 8.3</w:t>
            </w:r>
            <w:r w:rsidRPr="005B3213">
              <w:rPr>
                <w:rFonts w:ascii="Calibri" w:hAnsi="Calibri" w:cs="Calibri"/>
                <w:sz w:val="24"/>
                <w:szCs w:val="24"/>
              </w:rPr>
              <w:t xml:space="preserve"> GPA</w:t>
            </w:r>
          </w:p>
          <w:p w14:paraId="1002EB13" w14:textId="58F719BC" w:rsidR="00C348EF" w:rsidRPr="005B3213" w:rsidRDefault="00B728FE" w:rsidP="00C348EF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B728FE">
              <w:rPr>
                <w:b/>
              </w:rPr>
              <w:t xml:space="preserve">Sri </w:t>
            </w:r>
            <w:proofErr w:type="spellStart"/>
            <w:r w:rsidRPr="00B728FE">
              <w:rPr>
                <w:b/>
              </w:rPr>
              <w:t>Gayatri</w:t>
            </w:r>
            <w:proofErr w:type="spellEnd"/>
            <w:r w:rsidRPr="00B728FE">
              <w:rPr>
                <w:b/>
              </w:rPr>
              <w:t xml:space="preserve"> Junior College</w:t>
            </w:r>
            <w:r w:rsidR="00C348EF" w:rsidRPr="005B3213">
              <w:rPr>
                <w:rFonts w:ascii="Calibri" w:hAnsi="Calibri" w:cs="Calibri"/>
                <w:b/>
                <w:bCs/>
                <w:sz w:val="24"/>
                <w:szCs w:val="24"/>
              </w:rPr>
              <w:t>,</w:t>
            </w:r>
            <w:r w:rsidR="00AE1806" w:rsidRPr="005B3213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</w:t>
            </w:r>
            <w:r w:rsidR="00C348EF" w:rsidRPr="005B3213">
              <w:rPr>
                <w:rFonts w:ascii="Calibri" w:hAnsi="Calibri" w:cs="Calibri"/>
                <w:b/>
                <w:bCs/>
                <w:sz w:val="24"/>
                <w:szCs w:val="24"/>
              </w:rPr>
              <w:t>Hyderabad,</w:t>
            </w:r>
            <w:r w:rsidR="00AE1806" w:rsidRPr="005B3213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</w:t>
            </w:r>
            <w:r w:rsidR="00C348EF" w:rsidRPr="005B3213">
              <w:rPr>
                <w:rFonts w:ascii="Calibri" w:hAnsi="Calibri" w:cs="Calibri"/>
                <w:b/>
                <w:bCs/>
                <w:sz w:val="24"/>
                <w:szCs w:val="24"/>
              </w:rPr>
              <w:t>Telangana</w:t>
            </w:r>
          </w:p>
          <w:p w14:paraId="04D0BDFB" w14:textId="7B8A6C8A" w:rsidR="00C348EF" w:rsidRPr="005B3213" w:rsidRDefault="00AE1806" w:rsidP="003A1AB5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B3213">
              <w:rPr>
                <w:rFonts w:ascii="Calibri" w:hAnsi="Calibri" w:cs="Calibri"/>
                <w:sz w:val="24"/>
                <w:szCs w:val="24"/>
              </w:rPr>
              <w:t>Complet</w:t>
            </w:r>
            <w:r w:rsidR="00B728FE">
              <w:rPr>
                <w:rFonts w:ascii="Calibri" w:hAnsi="Calibri" w:cs="Calibri"/>
                <w:sz w:val="24"/>
                <w:szCs w:val="24"/>
              </w:rPr>
              <w:t>ed intermediate in 2021 with 8.8</w:t>
            </w:r>
            <w:r w:rsidRPr="005B3213">
              <w:rPr>
                <w:rFonts w:ascii="Calibri" w:hAnsi="Calibri" w:cs="Calibri"/>
                <w:sz w:val="24"/>
                <w:szCs w:val="24"/>
              </w:rPr>
              <w:t xml:space="preserve"> GPA</w:t>
            </w:r>
          </w:p>
          <w:p w14:paraId="3834B1D6" w14:textId="1A9584CB" w:rsidR="00AE1806" w:rsidRPr="005B3213" w:rsidRDefault="00AE1806" w:rsidP="00AE180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B3213">
              <w:rPr>
                <w:rFonts w:ascii="Calibri" w:hAnsi="Calibri" w:cs="Calibri"/>
                <w:b/>
                <w:bCs/>
                <w:sz w:val="24"/>
                <w:szCs w:val="24"/>
              </w:rPr>
              <w:t>ACE Engineering College, Hyderabad, Telangana</w:t>
            </w:r>
          </w:p>
          <w:p w14:paraId="0DC08FCF" w14:textId="26E37906" w:rsidR="00751516" w:rsidRPr="005B3213" w:rsidRDefault="00AE1806" w:rsidP="003A1AB5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B3213">
              <w:rPr>
                <w:rFonts w:ascii="Calibri" w:hAnsi="Calibri" w:cs="Calibri"/>
                <w:sz w:val="24"/>
                <w:szCs w:val="24"/>
              </w:rPr>
              <w:t>P</w:t>
            </w:r>
            <w:r w:rsidR="00751516" w:rsidRPr="005B3213">
              <w:rPr>
                <w:rFonts w:ascii="Calibri" w:hAnsi="Calibri" w:cs="Calibri"/>
                <w:sz w:val="24"/>
                <w:szCs w:val="24"/>
              </w:rPr>
              <w:t>ur</w:t>
            </w:r>
            <w:r w:rsidR="008E7C65">
              <w:rPr>
                <w:rFonts w:ascii="Calibri" w:hAnsi="Calibri" w:cs="Calibri"/>
                <w:sz w:val="24"/>
                <w:szCs w:val="24"/>
              </w:rPr>
              <w:t>suing s</w:t>
            </w:r>
            <w:r w:rsidR="00021C69">
              <w:rPr>
                <w:rFonts w:ascii="Calibri" w:hAnsi="Calibri" w:cs="Calibri"/>
                <w:sz w:val="24"/>
                <w:szCs w:val="24"/>
              </w:rPr>
              <w:t>ince</w:t>
            </w:r>
            <w:r w:rsidRPr="005B3213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751516" w:rsidRPr="005B3213">
              <w:rPr>
                <w:rFonts w:ascii="Calibri" w:hAnsi="Calibri" w:cs="Calibri"/>
                <w:sz w:val="24"/>
                <w:szCs w:val="24"/>
              </w:rPr>
              <w:t>2021</w:t>
            </w:r>
          </w:p>
          <w:p w14:paraId="2778DD14" w14:textId="37E4D963" w:rsidR="00C348EF" w:rsidRPr="005B3213" w:rsidRDefault="00B728FE" w:rsidP="003A1AB5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Current CGPA: 8.32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FC6F74DD842242C19383282DAFF151F2"/>
              </w:placeholder>
              <w:temporary/>
              <w:showingPlcHdr/>
              <w15:appearance w15:val="hidden"/>
            </w:sdtPr>
            <w:sdtEndPr/>
            <w:sdtContent>
              <w:p w14:paraId="07244F11" w14:textId="42A45D9D" w:rsidR="003D1B71" w:rsidRPr="005B3213" w:rsidRDefault="005B3213" w:rsidP="00AC6C7E">
                <w:pPr>
                  <w:pStyle w:val="Heading2"/>
                  <w:rPr>
                    <w:rFonts w:ascii="Calibri" w:eastAsiaTheme="minorEastAsia" w:hAnsi="Calibri" w:cs="Calibri"/>
                    <w:color w:val="0072C7"/>
                    <w:sz w:val="22"/>
                    <w:szCs w:val="22"/>
                  </w:rPr>
                </w:pPr>
                <w:r w:rsidRPr="00FC40B5">
                  <w:rPr>
                    <w:sz w:val="28"/>
                    <w:szCs w:val="28"/>
                  </w:rPr>
                  <w:t>Communication</w:t>
                </w:r>
              </w:p>
            </w:sdtContent>
          </w:sdt>
          <w:p w14:paraId="63137FCB" w14:textId="2DBAF51A" w:rsidR="003A1AB5" w:rsidRPr="00FC40B5" w:rsidRDefault="001A0E27" w:rsidP="003A1AB5">
            <w:pPr>
              <w:pStyle w:val="trt0xe"/>
              <w:numPr>
                <w:ilvl w:val="0"/>
                <w:numId w:val="5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202124"/>
              </w:rPr>
            </w:pPr>
            <w:r>
              <w:rPr>
                <w:rFonts w:asciiTheme="minorHAnsi" w:hAnsiTheme="minorHAnsi" w:cstheme="minorHAnsi"/>
                <w:color w:val="202124"/>
              </w:rPr>
              <w:t>Good at</w:t>
            </w:r>
            <w:r w:rsidR="003A1AB5" w:rsidRPr="00FC40B5">
              <w:rPr>
                <w:rFonts w:asciiTheme="minorHAnsi" w:hAnsiTheme="minorHAnsi" w:cstheme="minorHAnsi"/>
                <w:color w:val="202124"/>
              </w:rPr>
              <w:t xml:space="preserve"> written and verbal communication skills.</w:t>
            </w:r>
          </w:p>
          <w:p w14:paraId="56B7EDD3" w14:textId="77777777" w:rsidR="003A1AB5" w:rsidRPr="00FC40B5" w:rsidRDefault="003A1AB5" w:rsidP="003A1AB5">
            <w:pPr>
              <w:pStyle w:val="trt0xe"/>
              <w:numPr>
                <w:ilvl w:val="0"/>
                <w:numId w:val="5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202124"/>
              </w:rPr>
            </w:pPr>
            <w:r w:rsidRPr="00FC40B5">
              <w:rPr>
                <w:rFonts w:asciiTheme="minorHAnsi" w:hAnsiTheme="minorHAnsi" w:cstheme="minorHAnsi"/>
                <w:color w:val="202124"/>
              </w:rPr>
              <w:t>Empathic listener and persuasive speaker.</w:t>
            </w:r>
          </w:p>
          <w:p w14:paraId="692BAD5D" w14:textId="77777777" w:rsidR="003A1AB5" w:rsidRPr="00FC40B5" w:rsidRDefault="003A1AB5" w:rsidP="003A1AB5">
            <w:pPr>
              <w:pStyle w:val="trt0xe"/>
              <w:numPr>
                <w:ilvl w:val="0"/>
                <w:numId w:val="5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202124"/>
              </w:rPr>
            </w:pPr>
            <w:r w:rsidRPr="00FC40B5">
              <w:rPr>
                <w:rFonts w:asciiTheme="minorHAnsi" w:hAnsiTheme="minorHAnsi" w:cstheme="minorHAnsi"/>
                <w:color w:val="202124"/>
              </w:rPr>
              <w:t>Writing creative or factual.</w:t>
            </w:r>
          </w:p>
          <w:p w14:paraId="16F9EF5C" w14:textId="3B77C57A" w:rsidR="003D1B71" w:rsidRPr="00FC40B5" w:rsidRDefault="001A0E27" w:rsidP="003A1AB5">
            <w:pPr>
              <w:pStyle w:val="trt0xe"/>
              <w:numPr>
                <w:ilvl w:val="0"/>
                <w:numId w:val="5"/>
              </w:numPr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202124"/>
              </w:rPr>
            </w:pPr>
            <w:r>
              <w:rPr>
                <w:rFonts w:asciiTheme="minorHAnsi" w:hAnsiTheme="minorHAnsi" w:cstheme="minorHAnsi"/>
                <w:color w:val="202124"/>
              </w:rPr>
              <w:t>Good at</w:t>
            </w:r>
            <w:r w:rsidR="003A1AB5" w:rsidRPr="00FC40B5">
              <w:rPr>
                <w:rFonts w:asciiTheme="minorHAnsi" w:hAnsiTheme="minorHAnsi" w:cstheme="minorHAnsi"/>
                <w:color w:val="202124"/>
              </w:rPr>
              <w:t xml:space="preserve"> presentation and negotiation skills.</w:t>
            </w:r>
          </w:p>
          <w:p w14:paraId="0D604809" w14:textId="42D5B2E8" w:rsidR="003D1B71" w:rsidRPr="00FC40B5" w:rsidRDefault="00733FCF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 w:rsidRPr="00FC40B5">
              <w:rPr>
                <w:rFonts w:ascii="Calibri" w:hAnsi="Calibri" w:cs="Calibri"/>
                <w:color w:val="0072C7"/>
                <w:sz w:val="28"/>
                <w:szCs w:val="28"/>
              </w:rPr>
              <w:t>C</w:t>
            </w:r>
            <w:r w:rsidR="005B3213" w:rsidRPr="00FC40B5">
              <w:rPr>
                <w:rFonts w:ascii="Calibri" w:hAnsi="Calibri" w:cs="Calibri"/>
                <w:color w:val="0072C7"/>
                <w:sz w:val="28"/>
                <w:szCs w:val="28"/>
              </w:rPr>
              <w:t>ertifications</w:t>
            </w:r>
          </w:p>
          <w:p w14:paraId="1E33008F" w14:textId="77777777" w:rsidR="009B6260" w:rsidRPr="009B6260" w:rsidRDefault="009B6260" w:rsidP="009B626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b/>
                <w:sz w:val="24"/>
              </w:rPr>
            </w:pPr>
            <w:r w:rsidRPr="009B6260">
              <w:rPr>
                <w:rFonts w:ascii="Calibri" w:hAnsi="Calibri" w:cs="Calibri"/>
                <w:sz w:val="24"/>
              </w:rPr>
              <w:t xml:space="preserve">I have received internship certificate from Mentorship program on data structure from ORBO in association with </w:t>
            </w:r>
            <w:proofErr w:type="spellStart"/>
            <w:r w:rsidRPr="009B6260">
              <w:rPr>
                <w:rFonts w:ascii="Calibri" w:hAnsi="Calibri" w:cs="Calibri"/>
                <w:sz w:val="24"/>
              </w:rPr>
              <w:t>Teechnook</w:t>
            </w:r>
            <w:proofErr w:type="spellEnd"/>
            <w:r w:rsidRPr="009B6260">
              <w:rPr>
                <w:rFonts w:ascii="Calibri" w:hAnsi="Calibri" w:cs="Calibri"/>
                <w:sz w:val="24"/>
              </w:rPr>
              <w:t>.</w:t>
            </w:r>
          </w:p>
          <w:p w14:paraId="771EAD2B" w14:textId="44BCE892" w:rsidR="009B6260" w:rsidRPr="009B6260" w:rsidRDefault="009B6260" w:rsidP="009B626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b/>
                <w:sz w:val="24"/>
              </w:rPr>
            </w:pPr>
            <w:r w:rsidRPr="009B6260">
              <w:rPr>
                <w:rFonts w:ascii="Calibri" w:hAnsi="Calibri" w:cs="Calibri"/>
                <w:sz w:val="24"/>
              </w:rPr>
              <w:t xml:space="preserve">I have been certificated by salesforce department virtual internship for </w:t>
            </w:r>
            <w:proofErr w:type="spellStart"/>
            <w:r w:rsidRPr="009B6260">
              <w:rPr>
                <w:rFonts w:ascii="Calibri" w:hAnsi="Calibri" w:cs="Calibri"/>
                <w:sz w:val="24"/>
              </w:rPr>
              <w:t>completeing</w:t>
            </w:r>
            <w:proofErr w:type="spellEnd"/>
            <w:r w:rsidRPr="009B6260">
              <w:rPr>
                <w:rFonts w:ascii="Calibri" w:hAnsi="Calibri" w:cs="Calibri"/>
                <w:sz w:val="24"/>
              </w:rPr>
              <w:t xml:space="preserve"> the internship successfully.</w:t>
            </w:r>
          </w:p>
          <w:p w14:paraId="3EA911D5" w14:textId="5CC11A66" w:rsidR="00952896" w:rsidRPr="008155E3" w:rsidRDefault="00952896" w:rsidP="009B626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b/>
                <w:sz w:val="24"/>
              </w:rPr>
            </w:pPr>
            <w:r w:rsidRPr="008155E3">
              <w:rPr>
                <w:b/>
              </w:rPr>
              <w:t>Certificate in web designing contest conducted in our college</w:t>
            </w:r>
          </w:p>
          <w:p w14:paraId="04B1E139" w14:textId="77777777" w:rsidR="009B6260" w:rsidRDefault="009B6260" w:rsidP="009B626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 w:rsidRPr="009B6260">
              <w:rPr>
                <w:rFonts w:ascii="Calibri" w:hAnsi="Calibri" w:cs="Calibri"/>
                <w:sz w:val="24"/>
              </w:rPr>
              <w:t xml:space="preserve">I have received participation certificate from Jawaharlal Nehru Technology University Hyderabad for reaching the Grand finale of University level short film competition on </w:t>
            </w:r>
            <w:r w:rsidRPr="009B6260">
              <w:rPr>
                <w:rFonts w:ascii="Calibri" w:hAnsi="Calibri" w:cs="Calibri"/>
                <w:sz w:val="24"/>
              </w:rPr>
              <w:lastRenderedPageBreak/>
              <w:t>'narcotic drugs'</w:t>
            </w:r>
          </w:p>
          <w:p w14:paraId="1A3EC135" w14:textId="77777777" w:rsidR="009B6260" w:rsidRDefault="009B6260" w:rsidP="009B626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proofErr w:type="spellStart"/>
            <w:r w:rsidRPr="009B6260">
              <w:rPr>
                <w:rFonts w:ascii="Calibri" w:hAnsi="Calibri" w:cs="Calibri"/>
                <w:sz w:val="24"/>
              </w:rPr>
              <w:t>Im</w:t>
            </w:r>
            <w:proofErr w:type="spellEnd"/>
            <w:r w:rsidRPr="009B6260">
              <w:rPr>
                <w:rFonts w:ascii="Calibri" w:hAnsi="Calibri" w:cs="Calibri"/>
                <w:sz w:val="24"/>
              </w:rPr>
              <w:t xml:space="preserve"> certificated </w:t>
            </w:r>
            <w:proofErr w:type="gramStart"/>
            <w:r w:rsidRPr="009B6260">
              <w:rPr>
                <w:rFonts w:ascii="Calibri" w:hAnsi="Calibri" w:cs="Calibri"/>
                <w:sz w:val="24"/>
              </w:rPr>
              <w:t>by  Cambridge</w:t>
            </w:r>
            <w:proofErr w:type="gramEnd"/>
            <w:r w:rsidRPr="009B6260">
              <w:rPr>
                <w:rFonts w:ascii="Calibri" w:hAnsi="Calibri" w:cs="Calibri"/>
                <w:sz w:val="24"/>
              </w:rPr>
              <w:t xml:space="preserve"> English entry level in ESOL international for clearing the Cambridge assessment.</w:t>
            </w:r>
          </w:p>
          <w:p w14:paraId="236299FD" w14:textId="65481AF3" w:rsidR="007D2A41" w:rsidRDefault="007D2A41" w:rsidP="009B626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 w:rsidRPr="007D2A41">
              <w:rPr>
                <w:rFonts w:ascii="Calibri" w:hAnsi="Calibri" w:cs="Calibri"/>
                <w:sz w:val="24"/>
              </w:rPr>
              <w:t>I have received a participation certificate from my college for participating in web designing contest</w:t>
            </w:r>
            <w:r>
              <w:rPr>
                <w:rFonts w:ascii="Calibri" w:hAnsi="Calibri" w:cs="Calibri"/>
                <w:sz w:val="24"/>
              </w:rPr>
              <w:t>.</w:t>
            </w:r>
          </w:p>
          <w:p w14:paraId="74002F31" w14:textId="6B3209E3" w:rsidR="007D2A41" w:rsidRPr="00952896" w:rsidRDefault="007D2A41" w:rsidP="007D2A41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 w:rsidRPr="007D2A41">
              <w:rPr>
                <w:rFonts w:ascii="Calibri" w:hAnsi="Calibri" w:cs="Calibri"/>
                <w:sz w:val="24"/>
              </w:rPr>
              <w:t>I have received 1st prize certificate from my college in the short film competition conducted by my department.</w:t>
            </w:r>
          </w:p>
          <w:p w14:paraId="5128A7F0" w14:textId="5687A7B0" w:rsidR="003D1B71" w:rsidRPr="00FC40B5" w:rsidRDefault="004029E0" w:rsidP="00AC6C7E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t xml:space="preserve">Soft </w:t>
            </w:r>
            <w:r w:rsidR="00FC40B5" w:rsidRPr="00FC40B5">
              <w:rPr>
                <w:rFonts w:ascii="Calibri" w:hAnsi="Calibri" w:cs="Calibri"/>
                <w:color w:val="0072C7"/>
                <w:sz w:val="28"/>
                <w:szCs w:val="28"/>
              </w:rPr>
              <w:t>Skills</w:t>
            </w:r>
          </w:p>
          <w:p w14:paraId="314E897F" w14:textId="77777777" w:rsidR="003D1B71" w:rsidRDefault="00FC40B5" w:rsidP="00FC40B5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Communication</w:t>
            </w:r>
          </w:p>
          <w:p w14:paraId="73988F1B" w14:textId="17EF5D77" w:rsidR="00FC40B5" w:rsidRDefault="00FC40B5" w:rsidP="00FC40B5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Problem solving</w:t>
            </w:r>
          </w:p>
          <w:p w14:paraId="3E6ECC87" w14:textId="77777777" w:rsidR="00FC40B5" w:rsidRDefault="00FC40B5" w:rsidP="00FC40B5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Leadership</w:t>
            </w:r>
          </w:p>
          <w:p w14:paraId="5D73FE2A" w14:textId="7A74D9D8" w:rsidR="00244A5B" w:rsidRDefault="00FC40B5" w:rsidP="004C309A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>Project management</w:t>
            </w:r>
          </w:p>
          <w:p w14:paraId="6FD63FE2" w14:textId="7FBC6A45" w:rsidR="004029E0" w:rsidRDefault="004029E0" w:rsidP="004029E0">
            <w:pPr>
              <w:rPr>
                <w:rFonts w:ascii="Calibri" w:hAnsi="Calibri" w:cs="Calibri"/>
                <w:sz w:val="24"/>
              </w:rPr>
            </w:pPr>
          </w:p>
          <w:p w14:paraId="61CD1EEB" w14:textId="1F430A6A" w:rsidR="004029E0" w:rsidRDefault="004029E0" w:rsidP="004029E0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t xml:space="preserve">Technical </w:t>
            </w:r>
            <w:r w:rsidRPr="00FC40B5">
              <w:rPr>
                <w:rFonts w:ascii="Calibri" w:hAnsi="Calibri" w:cs="Calibri"/>
                <w:color w:val="0072C7"/>
                <w:sz w:val="28"/>
                <w:szCs w:val="28"/>
              </w:rPr>
              <w:t>Skills</w:t>
            </w:r>
          </w:p>
          <w:p w14:paraId="69F35487" w14:textId="4E23890B" w:rsidR="004029E0" w:rsidRPr="004029E0" w:rsidRDefault="004029E0" w:rsidP="004029E0">
            <w:pPr>
              <w:pStyle w:val="ListParagraph"/>
              <w:numPr>
                <w:ilvl w:val="0"/>
                <w:numId w:val="9"/>
              </w:numPr>
            </w:pPr>
            <w:r>
              <w:rPr>
                <w:sz w:val="24"/>
              </w:rPr>
              <w:t>Problem Solving through C</w:t>
            </w:r>
          </w:p>
          <w:p w14:paraId="444D540C" w14:textId="5FFFC513" w:rsidR="004029E0" w:rsidRPr="004029E0" w:rsidRDefault="004029E0" w:rsidP="004029E0">
            <w:pPr>
              <w:pStyle w:val="ListParagraph"/>
              <w:numPr>
                <w:ilvl w:val="0"/>
                <w:numId w:val="9"/>
              </w:numPr>
            </w:pPr>
            <w:r>
              <w:rPr>
                <w:sz w:val="24"/>
              </w:rPr>
              <w:t>JAVA</w:t>
            </w:r>
          </w:p>
          <w:p w14:paraId="72384A42" w14:textId="593789AE" w:rsidR="004029E0" w:rsidRPr="004029E0" w:rsidRDefault="004029E0" w:rsidP="004029E0">
            <w:pPr>
              <w:pStyle w:val="ListParagraph"/>
              <w:numPr>
                <w:ilvl w:val="0"/>
                <w:numId w:val="9"/>
              </w:numPr>
            </w:pPr>
            <w:r>
              <w:rPr>
                <w:sz w:val="24"/>
              </w:rPr>
              <w:t>C++</w:t>
            </w:r>
          </w:p>
          <w:p w14:paraId="19C03E93" w14:textId="10B5021E" w:rsidR="004029E0" w:rsidRPr="008155E3" w:rsidRDefault="004029E0" w:rsidP="004029E0">
            <w:pPr>
              <w:pStyle w:val="ListParagraph"/>
              <w:numPr>
                <w:ilvl w:val="0"/>
                <w:numId w:val="9"/>
              </w:numPr>
            </w:pPr>
            <w:r>
              <w:rPr>
                <w:sz w:val="24"/>
              </w:rPr>
              <w:t>Data Structures</w:t>
            </w:r>
          </w:p>
          <w:p w14:paraId="6318D65F" w14:textId="6E9231F9" w:rsidR="007D2A41" w:rsidRDefault="007D2A41" w:rsidP="007D2A41">
            <w:pPr>
              <w:pStyle w:val="ListParagraph"/>
              <w:numPr>
                <w:ilvl w:val="0"/>
                <w:numId w:val="9"/>
              </w:numPr>
            </w:pPr>
            <w:r>
              <w:t>Python</w:t>
            </w:r>
          </w:p>
          <w:p w14:paraId="0B1EF226" w14:textId="745F3E34" w:rsidR="008155E3" w:rsidRPr="004029E0" w:rsidRDefault="008155E3" w:rsidP="008155E3">
            <w:pPr>
              <w:ind w:left="720" w:hanging="360"/>
            </w:pPr>
            <w:r>
              <w:t xml:space="preserve">• </w:t>
            </w:r>
            <w:r w:rsidR="007D2A41">
              <w:t xml:space="preserve">    </w:t>
            </w:r>
            <w:r>
              <w:t>HTML, CSS, J</w:t>
            </w:r>
            <w:r w:rsidR="007D2A41">
              <w:t xml:space="preserve">AVA SCRIPT </w:t>
            </w:r>
          </w:p>
          <w:p w14:paraId="25E90192" w14:textId="6D6868BF" w:rsidR="004029E0" w:rsidRDefault="004029E0" w:rsidP="004029E0"/>
          <w:p w14:paraId="7730CFEA" w14:textId="77777777" w:rsidR="00525C10" w:rsidRPr="00525C10" w:rsidRDefault="00525C10" w:rsidP="00525C10">
            <w:pPr>
              <w:rPr>
                <w:b/>
                <w:color w:val="0072C7" w:themeColor="accent2"/>
                <w:sz w:val="28"/>
                <w:szCs w:val="28"/>
                <w:u w:val="single"/>
              </w:rPr>
            </w:pPr>
            <w:r w:rsidRPr="00525C10">
              <w:rPr>
                <w:b/>
                <w:color w:val="0072C7" w:themeColor="accent2"/>
                <w:sz w:val="28"/>
                <w:szCs w:val="28"/>
                <w:u w:val="single"/>
              </w:rPr>
              <w:t>Strengths</w:t>
            </w:r>
          </w:p>
          <w:p w14:paraId="26A53826" w14:textId="24381E22" w:rsidR="00525C10" w:rsidRPr="00525C10" w:rsidRDefault="00525C10" w:rsidP="00525C10">
            <w:pPr>
              <w:pStyle w:val="ListParagraph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proofErr w:type="spellStart"/>
            <w:r w:rsidRPr="00525C10">
              <w:rPr>
                <w:sz w:val="22"/>
                <w:szCs w:val="22"/>
              </w:rPr>
              <w:t>Im</w:t>
            </w:r>
            <w:proofErr w:type="spellEnd"/>
            <w:r w:rsidRPr="00525C10">
              <w:rPr>
                <w:sz w:val="22"/>
                <w:szCs w:val="22"/>
              </w:rPr>
              <w:t xml:space="preserve"> a Fast learner</w:t>
            </w:r>
            <w:r>
              <w:rPr>
                <w:sz w:val="22"/>
                <w:szCs w:val="22"/>
              </w:rPr>
              <w:t>.</w:t>
            </w:r>
          </w:p>
          <w:p w14:paraId="4AA9EFCD" w14:textId="17E8C9CF" w:rsidR="00525C10" w:rsidRPr="00525C10" w:rsidRDefault="00525C10" w:rsidP="00525C10">
            <w:pPr>
              <w:pStyle w:val="ListParagraph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 w:rsidRPr="00525C10">
              <w:rPr>
                <w:sz w:val="22"/>
                <w:szCs w:val="22"/>
              </w:rPr>
              <w:t xml:space="preserve">Determined towards the work I'm committed </w:t>
            </w:r>
            <w:r>
              <w:rPr>
                <w:sz w:val="22"/>
                <w:szCs w:val="22"/>
              </w:rPr>
              <w:t>to.</w:t>
            </w:r>
          </w:p>
          <w:p w14:paraId="48FA209E" w14:textId="1A9B160F" w:rsidR="00525C10" w:rsidRDefault="00525C10" w:rsidP="00525C10">
            <w:pPr>
              <w:pStyle w:val="ListParagraph"/>
              <w:numPr>
                <w:ilvl w:val="0"/>
                <w:numId w:val="12"/>
              </w:numPr>
            </w:pPr>
            <w:proofErr w:type="gramStart"/>
            <w:r w:rsidRPr="00525C10">
              <w:rPr>
                <w:sz w:val="22"/>
                <w:szCs w:val="22"/>
              </w:rPr>
              <w:t>can</w:t>
            </w:r>
            <w:proofErr w:type="gramEnd"/>
            <w:r w:rsidRPr="00525C10">
              <w:rPr>
                <w:sz w:val="22"/>
                <w:szCs w:val="22"/>
              </w:rPr>
              <w:t xml:space="preserve"> do best even under pressure</w:t>
            </w:r>
            <w:r>
              <w:t>.</w:t>
            </w:r>
          </w:p>
          <w:p w14:paraId="3EC223CB" w14:textId="77777777" w:rsidR="00525C10" w:rsidRDefault="00525C10" w:rsidP="00525C10"/>
          <w:p w14:paraId="38E3E6C8" w14:textId="10020D58" w:rsidR="00525C10" w:rsidRPr="00525C10" w:rsidRDefault="00525C10" w:rsidP="00525C10">
            <w:pPr>
              <w:rPr>
                <w:sz w:val="28"/>
                <w:szCs w:val="28"/>
                <w:u w:val="single"/>
              </w:rPr>
            </w:pPr>
            <w:r w:rsidRPr="00525C10">
              <w:rPr>
                <w:color w:val="0072C7" w:themeColor="accent2"/>
                <w:sz w:val="28"/>
                <w:szCs w:val="28"/>
                <w:u w:val="single"/>
              </w:rPr>
              <w:t>Weakness</w:t>
            </w:r>
          </w:p>
          <w:p w14:paraId="1A195DCD" w14:textId="3402CD4F" w:rsidR="00525C10" w:rsidRPr="00525C10" w:rsidRDefault="00525C10" w:rsidP="00525C10">
            <w:pPr>
              <w:pStyle w:val="ListParagraph"/>
              <w:numPr>
                <w:ilvl w:val="0"/>
                <w:numId w:val="13"/>
              </w:numPr>
              <w:rPr>
                <w:szCs w:val="20"/>
              </w:rPr>
            </w:pPr>
            <w:r w:rsidRPr="00525C10">
              <w:rPr>
                <w:szCs w:val="20"/>
              </w:rPr>
              <w:t>I'm a perfectionist. I Expect perfection in the things that I work on.</w:t>
            </w:r>
          </w:p>
          <w:p w14:paraId="59874FE9" w14:textId="142B3CDB" w:rsidR="004029E0" w:rsidRDefault="00525C10" w:rsidP="00525C10">
            <w:pPr>
              <w:pStyle w:val="ListParagraph"/>
              <w:numPr>
                <w:ilvl w:val="0"/>
                <w:numId w:val="13"/>
              </w:numPr>
              <w:rPr>
                <w:sz w:val="22"/>
                <w:szCs w:val="22"/>
              </w:rPr>
            </w:pPr>
            <w:r w:rsidRPr="00525C10">
              <w:rPr>
                <w:sz w:val="22"/>
                <w:szCs w:val="22"/>
              </w:rPr>
              <w:t xml:space="preserve">I'm too punctual. </w:t>
            </w:r>
            <w:proofErr w:type="gramStart"/>
            <w:r w:rsidRPr="00525C10">
              <w:rPr>
                <w:sz w:val="22"/>
                <w:szCs w:val="22"/>
              </w:rPr>
              <w:t>which</w:t>
            </w:r>
            <w:proofErr w:type="gramEnd"/>
            <w:r w:rsidRPr="00525C10">
              <w:rPr>
                <w:sz w:val="22"/>
                <w:szCs w:val="22"/>
              </w:rPr>
              <w:t xml:space="preserve"> puts me in a constant hustle.</w:t>
            </w:r>
          </w:p>
          <w:p w14:paraId="59CA4FAF" w14:textId="77777777" w:rsidR="00525C10" w:rsidRPr="00525C10" w:rsidRDefault="00525C10" w:rsidP="00525C10">
            <w:pPr>
              <w:pStyle w:val="ListParagraph"/>
              <w:numPr>
                <w:ilvl w:val="0"/>
                <w:numId w:val="0"/>
              </w:numPr>
              <w:ind w:left="720"/>
              <w:rPr>
                <w:sz w:val="22"/>
                <w:szCs w:val="22"/>
              </w:rPr>
            </w:pPr>
          </w:p>
          <w:p w14:paraId="623C37FA" w14:textId="568E0498" w:rsidR="004029E0" w:rsidRPr="001A0E27" w:rsidRDefault="004029E0" w:rsidP="001A0E27">
            <w:pPr>
              <w:pStyle w:val="Heading2"/>
              <w:rPr>
                <w:rFonts w:ascii="Calibri" w:hAnsi="Calibri" w:cs="Calibri"/>
                <w:color w:val="0072C7"/>
                <w:sz w:val="28"/>
                <w:szCs w:val="28"/>
              </w:rPr>
            </w:pPr>
            <w:r>
              <w:rPr>
                <w:rFonts w:ascii="Calibri" w:hAnsi="Calibri" w:cs="Calibri"/>
                <w:color w:val="0072C7"/>
                <w:sz w:val="28"/>
                <w:szCs w:val="28"/>
              </w:rPr>
              <w:lastRenderedPageBreak/>
              <w:t>Hobbies</w:t>
            </w:r>
          </w:p>
          <w:p w14:paraId="5437EB78" w14:textId="08626F8D" w:rsidR="004029E0" w:rsidRPr="004029E0" w:rsidRDefault="004029E0" w:rsidP="004029E0">
            <w:pPr>
              <w:pStyle w:val="ListParagraph"/>
              <w:numPr>
                <w:ilvl w:val="0"/>
                <w:numId w:val="11"/>
              </w:numPr>
            </w:pPr>
            <w:r>
              <w:rPr>
                <w:sz w:val="24"/>
              </w:rPr>
              <w:t>Playing Cricket</w:t>
            </w:r>
          </w:p>
          <w:p w14:paraId="4EF5BA6A" w14:textId="79940262" w:rsidR="004C309A" w:rsidRPr="007D2A41" w:rsidRDefault="00D3260E" w:rsidP="00D3260E">
            <w:pPr>
              <w:pStyle w:val="ListParagraph"/>
              <w:numPr>
                <w:ilvl w:val="0"/>
                <w:numId w:val="11"/>
              </w:numPr>
            </w:pPr>
            <w:r>
              <w:rPr>
                <w:sz w:val="24"/>
              </w:rPr>
              <w:t>Exploring New Things</w:t>
            </w:r>
          </w:p>
          <w:p w14:paraId="3E2C5D37" w14:textId="6EE63CF6" w:rsidR="007D2A41" w:rsidRPr="009B6260" w:rsidRDefault="007D2A41" w:rsidP="00D3260E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Pr="009B6260">
              <w:rPr>
                <w:sz w:val="22"/>
                <w:szCs w:val="22"/>
              </w:rPr>
              <w:t>Exercising</w:t>
            </w:r>
          </w:p>
          <w:p w14:paraId="11BD8A67" w14:textId="05BB34BC" w:rsidR="009B6260" w:rsidRPr="009B6260" w:rsidRDefault="009B6260" w:rsidP="00D3260E">
            <w:pPr>
              <w:pStyle w:val="ListParagraph"/>
              <w:numPr>
                <w:ilvl w:val="0"/>
                <w:numId w:val="11"/>
              </w:numPr>
              <w:rPr>
                <w:b/>
                <w:sz w:val="22"/>
                <w:szCs w:val="22"/>
              </w:rPr>
            </w:pPr>
            <w:r w:rsidRPr="009B6260">
              <w:rPr>
                <w:sz w:val="22"/>
                <w:szCs w:val="22"/>
              </w:rPr>
              <w:t>Photography</w:t>
            </w:r>
          </w:p>
          <w:p w14:paraId="69378C8B" w14:textId="77777777" w:rsidR="004C309A" w:rsidRDefault="004C309A" w:rsidP="004C309A">
            <w:pPr>
              <w:pStyle w:val="ListParagraph"/>
              <w:numPr>
                <w:ilvl w:val="0"/>
                <w:numId w:val="0"/>
              </w:numPr>
              <w:ind w:left="720"/>
              <w:rPr>
                <w:rFonts w:ascii="Calibri" w:hAnsi="Calibri" w:cs="Calibri"/>
                <w:sz w:val="24"/>
              </w:rPr>
            </w:pPr>
          </w:p>
          <w:p w14:paraId="1689224A" w14:textId="77777777" w:rsidR="004C309A" w:rsidRDefault="004C309A" w:rsidP="004C309A">
            <w:pPr>
              <w:pStyle w:val="Heading1"/>
            </w:pPr>
            <w:r w:rsidRPr="00525C10">
              <w:rPr>
                <w:color w:val="0072C7" w:themeColor="accent2"/>
                <w:u w:val="single"/>
              </w:rPr>
              <w:t>Interested</w:t>
            </w:r>
            <w:r w:rsidRPr="00525C10">
              <w:rPr>
                <w:color w:val="0072C7" w:themeColor="accent2"/>
              </w:rPr>
              <w:t xml:space="preserve"> </w:t>
            </w:r>
            <w:r w:rsidRPr="00525C10">
              <w:rPr>
                <w:color w:val="0072C7" w:themeColor="accent2"/>
                <w:u w:val="single"/>
              </w:rPr>
              <w:t>Domains</w:t>
            </w:r>
            <w:bookmarkStart w:id="0" w:name="_GoBack"/>
            <w:bookmarkEnd w:id="0"/>
          </w:p>
          <w:p w14:paraId="5F3C155C" w14:textId="77777777" w:rsidR="004C309A" w:rsidRPr="004C309A" w:rsidRDefault="004C309A" w:rsidP="004C309A">
            <w:pPr>
              <w:pStyle w:val="ListParagraph"/>
              <w:numPr>
                <w:ilvl w:val="0"/>
                <w:numId w:val="8"/>
              </w:numPr>
            </w:pPr>
            <w:r>
              <w:rPr>
                <w:sz w:val="24"/>
              </w:rPr>
              <w:t>Software Developer</w:t>
            </w:r>
          </w:p>
          <w:p w14:paraId="2D0D6E2A" w14:textId="77777777" w:rsidR="004C309A" w:rsidRPr="004C309A" w:rsidRDefault="004C309A" w:rsidP="004C309A">
            <w:pPr>
              <w:pStyle w:val="ListParagraph"/>
              <w:numPr>
                <w:ilvl w:val="0"/>
                <w:numId w:val="8"/>
              </w:numPr>
            </w:pPr>
            <w:r>
              <w:rPr>
                <w:sz w:val="24"/>
              </w:rPr>
              <w:t>Data Scientist</w:t>
            </w:r>
          </w:p>
          <w:p w14:paraId="4896856E" w14:textId="77777777" w:rsidR="004C309A" w:rsidRPr="004C309A" w:rsidRDefault="004C309A" w:rsidP="004C309A">
            <w:pPr>
              <w:pStyle w:val="ListParagraph"/>
              <w:numPr>
                <w:ilvl w:val="0"/>
                <w:numId w:val="8"/>
              </w:numPr>
            </w:pPr>
            <w:r>
              <w:rPr>
                <w:sz w:val="24"/>
              </w:rPr>
              <w:t>Web Developer</w:t>
            </w:r>
          </w:p>
          <w:p w14:paraId="5D8570D5" w14:textId="77777777" w:rsidR="004C309A" w:rsidRPr="004C309A" w:rsidRDefault="004C309A" w:rsidP="004C309A">
            <w:pPr>
              <w:pStyle w:val="ListParagraph"/>
              <w:numPr>
                <w:ilvl w:val="0"/>
                <w:numId w:val="8"/>
              </w:numPr>
            </w:pPr>
            <w:r>
              <w:rPr>
                <w:sz w:val="24"/>
              </w:rPr>
              <w:t>Application Developer</w:t>
            </w:r>
          </w:p>
          <w:p w14:paraId="5BB19200" w14:textId="27B71ACB" w:rsidR="00D3260E" w:rsidRPr="00D3260E" w:rsidRDefault="004C309A" w:rsidP="00D3260E">
            <w:pPr>
              <w:pStyle w:val="ListParagraph"/>
              <w:numPr>
                <w:ilvl w:val="0"/>
                <w:numId w:val="8"/>
              </w:numPr>
            </w:pPr>
            <w:r>
              <w:rPr>
                <w:sz w:val="24"/>
              </w:rPr>
              <w:t>Generative AI</w:t>
            </w:r>
          </w:p>
          <w:p w14:paraId="368B9E69" w14:textId="77777777" w:rsidR="00D3260E" w:rsidRPr="00D3260E" w:rsidRDefault="00D3260E" w:rsidP="00D3260E">
            <w:pPr>
              <w:ind w:left="360"/>
            </w:pPr>
          </w:p>
          <w:p w14:paraId="1FBF95CE" w14:textId="356ACAB6" w:rsidR="00D3260E" w:rsidRPr="00D3260E" w:rsidRDefault="00D3260E" w:rsidP="00D3260E">
            <w:pPr>
              <w:ind w:left="360"/>
              <w:rPr>
                <w:sz w:val="28"/>
                <w:szCs w:val="28"/>
              </w:rPr>
            </w:pPr>
          </w:p>
        </w:tc>
      </w:tr>
      <w:tr w:rsidR="003D1B71" w14:paraId="41D10A10" w14:textId="77777777" w:rsidTr="003D1B71">
        <w:trPr>
          <w:trHeight w:val="1164"/>
        </w:trPr>
        <w:tc>
          <w:tcPr>
            <w:tcW w:w="720" w:type="dxa"/>
          </w:tcPr>
          <w:p w14:paraId="7C9563C1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A20E57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B10C85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E2D34D" w14:textId="77777777" w:rsidR="003D1B71" w:rsidRPr="00590471" w:rsidRDefault="003D1B71" w:rsidP="00222466"/>
        </w:tc>
      </w:tr>
      <w:tr w:rsidR="003D1B71" w14:paraId="7A18C8FF" w14:textId="77777777" w:rsidTr="003D1B71">
        <w:trPr>
          <w:trHeight w:val="543"/>
        </w:trPr>
        <w:tc>
          <w:tcPr>
            <w:tcW w:w="720" w:type="dxa"/>
          </w:tcPr>
          <w:p w14:paraId="0B7BE08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617748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46267F63" wp14:editId="07B68466">
                      <wp:extent cx="400685" cy="517525"/>
                      <wp:effectExtent l="0" t="0" r="0" b="0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685" cy="517525"/>
                                <a:chOff x="0" y="-63268"/>
                                <a:chExt cx="337185" cy="396643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-63268"/>
                                  <a:ext cx="337185" cy="396643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8547" y="40862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36A56" id="Group 21" o:spid="_x0000_s1026" alt="gps icon" style="width:31.55pt;height:40.75pt;mso-position-horizontal-relative:char;mso-position-vertical-relative:line" coordorigin=",-63268" coordsize="337185,396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">
                      <v:shape id="Freeform: Shape 142" o:spid="_x0000_s1027" style="position:absolute;top:-63268;width:337185;height:39664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94492;181742,395503;181837,395552;196421,384224;191326,385670;183683,386827;183319,385670;188657,385092;196421,384224;209674,382710;209363,382815;209522,382778;114598,380536;119996,382199;122301,382344;128730,386104;131642,386827;131824,386899;132491,386104;135038,386971;137586,387694;142605,389086;142681,388996;148504,390153;151294,390731;154084,391021;159785,391310;167549,391165;167886,391165;168641,390659;170339,390008;172068,389972;173251,390153;173569,391165;176283,391165;175434,392611;174949,393334;173372,394202;170461,394202;166700,393913;158572,393623;152507,393045;147169,392177;141832,391165;133704,389719;127396,387261;127469,387198;123757,385815;120481,384079;116721,382633;112839,381042;114598,380536;186006,377436;184153,377773;171335,378545;175556,379162;176647,378873;184169,377861;185406,377574;197523,375341;191228,376486;193388,376560;196497,375873;220503,375006;200759,381274;210751,378620;93914,372077;107865,379162;112839,381042;116599,382633;120360,384079;123635,385814;122907,386538;120966,386104;114052,383067;110655,381476;107258,379741;102770,377861;98888,375837;95855,373957;93914,372077;99616,368462;106288,372511;105439,373089;97675,368606;99616,368462;74990,358628;83239,364123;84938,366437;81056,363979;78144,361810;74990,358628;89455,354918;89456,354959;89866,355550;89911,355302;266614,345425;266174,345469;258895,351687;251738,356315;246643,359930;243853,361376;240941,362822;237423,364991;234754,366871;230873,368751;226869,370486;225778,371788;224079,372511;219833,373378;214375,375403;209401,377283;203942,379163;197149,381187;187565,383067;187323,383501;182715,384874;182834,384947;187951,383422;188050,383067;197634,381187;204427,379163;209886,377283;214860,375403;220319,373378;224565,372511;221690,374566;221774,374535;224807,372366;226506,371643;226619,371606;227355,370631;231358,368895;235240,367016;237909,365136;241427,362967;244338,361520;246334,360486;247371,359640;252466,356025;259623,351398;58593,343425;59053,343896;59210,343992;267428,339650;267387,339685;267387,339726;267580,339759;267629,339685;270049,337492;269333,338082;269206,338238;269697,337864;48688,330208;53269,336638;49636,331442;278638,330204;278627,330208;278547,330864;276606,333466;274301,336503;274440,336465;276606,333611;278547,331008;278638,330204;60545,326947;60785,327296;60797,327248;42601,323633;45755,326091;45910,326309;47347,326688;50607,330285;55095,334623;57036,337805;58128,339395;62738,344023;61404,345324;57111,339638;56915,339685;56915,339685;60978,345065;61404,345324;62738,344023;74262,354868;71958,355736;72807,356459;69410,356604;67226,354868;65164,352988;60069,347927;55338,342866;50971,337805;48909,335346;46968,332743;47696,331586;50122,334189;52791,336648;56066,340841;56344,341126;52791,336648;50243,334189;47817,331586;45148,327682;42601,323633;309845,300640;309783,300672;308458,304462;308571,282524;305357,288059;303780,291530;302203,294711;298442,300640;295167,306569;292255,311341;292012,311518;291814,311869;292134,311631;295045,306859;298321,300930;302081,295001;303658,291819;305235,288349;308511,282709;318261,282022;317245,284733;315061,289939;317245,284733;318261,282022;321127,280540;319550,286180;316760,292253;313970,298471;311422,302376;313120,298327;314576,294278;315668,292109;317124,289216;318458,286324;321127,280540;313275,268144;310330,274322;310276,274470;313242,268248;314890,254153;311351,265679;303906,283819;302816,285873;302809,285890;300262,291096;297714,296736;294803,301074;292376,305991;278062,325224;273331,329996;272877,330407;272681,330644;270703,332566;269085,334768;263141,340118;262209,340820;259680,343278;259314,343561;258774,344167;254043,347927;249312,351398;248770,351725;245567,354205;244574,354802;243610,355591;240335,357761;237275,359191;230454,363292;214451,370407;203300,373825;212312,371788;214011,371354;219469,369040;222866,367739;228325,364412;234512,361810;238476,359957;240213,358773;241790,358195;243974,356748;244548,356273;246036,354579;249312,352266;253038,350088;254407,349084;259138,345324;261200,343010;263505,341275;269449,335925;273695,331153;278426,326381;292740,307148;294710,303156;294803,302809;297957,297025;298927,295290;300218,293156;300625,292253;303173,287047;308147,274755;312999,261596;314424,256246;328163,241351;327799,241640;327799,241640;329308,232781;329265,233036;329618,233542;330710,234988;331438,234410;331456,234299;330953,234699;329740,233397;328227,216354;328143,216359;327989,216369;328041,217057;327920,220672;327435,222841;324523,228336;323796,233108;323068,234699;321855,241640;320520,247135;319065,252486;318215,256679;317245,261018;318019,259583;318701,256535;319307,252197;320763,246846;322097,241351;323310,234410;324038,232819;324766,228047;327678,222552;325737,233687;324281,242942;321005,254799;320357,256001;320080,257800;319186,260873;315789,269694;314212,274322;313242,276780;312029,279383;308753,286324;305235,293121;300747,302231;295773,311197;292498,316258;288980,321175;287767,323199;286432,325224;284370,327248;280997,331700;281095,332165;277577,336503;273816,339685;270783,342577;267910,345079;268357,345035;271511,342287;274544,339395;278305,336214;281823,331876;281701,331297;285098,326814;287160,324790;288495,322765;289708,320741;293226,315824;296501,310763;301475,301797;305963,292687;309481,285890;312756,278949;313970,276346;314940,273888;316517,269260;319914,260439;321248,254510;324523,242653;325979,233398;327920,222263;328358,220307;328041,220238;328163,216623;330831,213297;329419,220313;329419,220313;330832,213297;331923,211851;331195,213731;331195,213731;331029,217671;330953,221395;329740,225845;329740,226353;331195,221395;331438,213731;332004,212270;326707,205633;325912,207873;325615,211128;325232,209607;325093,209822;325494,211417;325251,213731;325737,215611;326113,215586;325858,214598;326100,212285;326707,205633;336897,201728;337140,201873;337018,207946;337140,212140;336776,219804;336412,224143;335320,230505;334956,235856;333136,245689;331438,254221;328405,255812;328648,254944;329133,248871;330953,242508;332409,241496;332409,241496;333986,230505;334835,225299;335563,219949;336169,214888;336412,210116;336533,206067;336776,203897;336897,201728;17085,134678;17146,134714;17151,134694;24404,113951;21735,119880;19552,122049;19547,122188;19335,127724;19341,127711;19552,122194;21735,120025;24404,114096;24495,114168;24541,114060;25860,101370;24162,102816;21614,109179;22197,109735;22216,109637;21735,109179;24283,102816;25787,101536;35201,93128;35048,93274;34397,96255;33988,97755;22827,122049;21250,127978;19794,134052;16640,146777;14578,155454;13608,161961;13122,165287;12758,168613;11667,177579;11303,183074;11909,188858;12194,185707;12152,184665;12637,178591;13729,169625;14595,168387;15852,158356;15791,156611;16990,152515;17703,149076;17490,149669;16762,149380;14942,155598;15063,159069;14214,165721;14093,166878;12880,168613;13244,165287;13729,161961;14699,155454;16762,146777;19916,134052;21371,127978;22948,122049;34109,97755;35201,93128;37384,78667;37384,78667;37991,79245;37991,79245;59243,58079;59220,58101;59149,58196;58158,59434;57908,59868;57744,60089;57036,61314;49637,71726;47574,74618;45512,77655;36397,89664;45633,77510;47696,74473;49758,71581;57158,61169;57908,59868;59149,58196;62323,48107;61276,48542;60497,48886;60312,49167;58977,50613;55581,53216;53276,56253;51092,59289;49637,60880;49587,60806;48211,62778;45876,66231;42115,71147;42722,72015;42733,72003;42237,71292;45997,66375;49758,60880;51214,59289;53397,56253;55702,53216;59099,50613;60433,49167;61889,48516;62348,48346;238030,21980;244217,25306;246885,27909;240941,24439;238030,21980;217893,11424;222745,12725;229538,16774;217893,11424;144864,10466;142317,10846;136858,11713;131520,13159;129215,14027;126547,14895;120707,16262;119632,16775;112232,19811;104954,23282;99859,26029;96462,27620;88092,32248;84088,35284;80207,38321;74020,43816;68197,49311;62624,55107;63102,55819;64285,54852;65291,53957;68925,50179;74748,44684;80934,39189;84816,36152;88819,33115;97190,28488;100465,26463;105560,23716;112839,20245;120238,17208;123347,16480;124848,15869;145287,10613;188247,7357;190841,7664;194359,9110;191690,8676;186110,7375;188247,7357;202365,6218;207339,6652;213404,9544;205883,7953;202365,6218;161787,6182;147776,7086;138071,8676;133461,10122;129458,11858;123878,12725;102770,22414;95128,26463;92823,27475;90760,28777;86878,31235;80813,34995;76203,39333;62859,51770;60071,54660;57342,57630;57400,57699;36414,87054;32168,93995;30227,98189;28286,102093;24647,110191;20688,117627;20644,117856;19309,122194;18339,124218;18096,124508;17019,128774;16762,131304;16519,134919;14821,140848;13244,146777;11545,155454;10575,163407;9968,171361;10817,165866;10896,165412;11060,163263;12031,155309;12334,155430;12361,155296;12031,155164;13729,146488;15306,140559;16997,134657;16883,134630;17126,131015;18460,124218;19431,122194;19463,122088;20765,117856;24768,110336;28407,102238;30348,98334;32289,94140;36535,87199;57522,57843;63102,51770;76446,39333;81056,34995;87121,31235;91003,28777;93065,27476;95370,26463;103013,22414;124121,12726;129701,11858;133704,10123;138314,8676;148018,7086;162030,6236;173291,6687;178831,0;184532,434;190355,1157;194237,2314;196785,3760;199939,3037;204670,4338;207581,5350;207460,5495;207339,6507;202365,6074;200667,5495;198968,5061;195693,4194;192418,3326;189021,2747;185260,2747;182228,2747;177497,2747;177274,2663;175192,3904;175920,5350;183198,7086;179959,7153;180014,7158;183441,7086;186352,7520;191932,8821;194601,9255;199090,10412;203699,11569;208188,12870;212676,14461;214860,15184;217043,16051;217072,16082;218637,16404;222432,18085;222962,19042;223109,19088;226506,20679;229417,22125;232328,23716;234512,25162;235968,26029;237545,27042;242882,30657;249676,35863;253194,38755;253295,38842;255093,40144;323553,193630;323502,194840;324887,195076;326222,196233;326828,200138;329133,204765;330104,204870;330104,203753;331090,200487;331074,199849;332045,195944;333379,195944;335441,194353;335684,200716;335077,203753;334349,206645;333985,211417;333864,213875;333622,216334;333104,216745;333136,216912;333632,216518;333864,214165;333985,211706;334349,206934;335077,204042;335684,201005;336654,201873;336533,204042;336290,206211;336169,210260;335926,215032;335320,220094;334592,225444;333743,230650;332166,241640;330710,242653;328890,249015;328405,255089;328163,255956;326100,262608;325494,263187;322946,270273;325615,263187;326222,262608;322340,275768;320278,277069;319850,278089;319914,278226;320399,277069;322461,275768;321005,280684;318337,286469;317002,289361;315547,292253;314455,294422;312878,298616;311179,302665;308511,307003;305842,311052;305953,310779;302930,315680;296380,324212;295090,326577;296380,324356;302930,315824;297957,324790;295394,327989;293337,329792;293226,329996;291939,331175;291891,331586;286190,338528;280124,345180;279844,345422;277819,348506;272967,352844;268432,356898;268416,356922;272967,352988;277819,348650;273816,353422;270556,355953;268301,357088;268236,357182;265810,359062;264895,359567;262595,361792;260351,363689;256954,366292;255862,366437;254649,367080;254460,367251;255984,366582;257076,366437;252708,370341;249918,372077;247128,373668;245157,374020;244823,374246;235604,379018;235134,379145;232328,381332;233905,381910;228083,384947;228568,382922;226627,383790;224807,384513;221047,385959;220544,385240;218742,385670;216558,386248;212070,387550;211922,387632;216194,386393;218378,385814;220197,385381;220925,386104;224686,384658;226505,383935;228446,383067;227961,385092;222866,387984;222616,387900;219106,389574;216194,390587;211827,391888;210023,391707;206249,392583;206125,392900;196057,395214;193752,394491;191811,394491;188414,395793;185382,396082;182349,396226;182019,396058;179256,396642;175920,395937;176041,395793;176647,394780;173857,394346;175192,393479;179195,393334;183077,393190;188657,393334;192539,392900;199817,391020;204670,389719;208309,389574;208562,389434;205034,389574;200181,390876;192903,392756;189021,393190;183441,393045;179559,393190;175556,393334;175677,392756;176526,391310;213889,383935;239243,372511;245915,368317;249676,366003;253557,363545;260836,358339;266659,352988;277577,342866;280609,339974;283521,336937;287888,332165;289708,328550;292321,325694;292342,325514;289829,328261;288009,331876;283642,336648;280731,339685;277698,342577;266780,352699;260957,358050;253679,363256;249797,365714;246036,368028;239364,372221;214011,383645;176647,391021;173857,391021;173493,389864;170582,389719;167913,391021;160149,391165;154448,390876;151658,390587;148868,390008;150548,387871;150202,387984;143940,386601;143651,386682;131642,384079;126911,382922;122786,382055;117812,379307;111626,376560;105196,373523;106288,372511;110776,373523;112717,375547;119389,377861;132612,381910;135887,382633;139405,383356;143287,384369;147565,385471;147897,385381;151900,386104;152022,385815;157844,386104;158815,386248;167792,386248;174342,386538;182106,385815;183077,385815;183441,386971;191083,385815;196178,384369;199090,383790;200909,383501;204912,382344;208188,381476;211463,380464;217471,379225;218257,378873;211948,380175;208673,381187;205398,382055;201394,383212;199575,383501;196663,384079;188778,384947;183441,385525;182470,385525;174706,386248;168156,385959;159179,385959;158208,385815;154448,383935;152386,385525;152380,385538;154084,384224;157844,386104;152022,385814;152067,385779;148261,385092;143773,383935;139891,382922;136373,382199;133097,381476;119875,377427;113203,375114;111262,373089;106773,372077;100101,368028;98160,368172;91246,363979;90033,361376;90275,361231;94521,363979;98767,366726;99980,365859;95006,361954;90882,359785;85180,355881;80328,352121;72685,348216;69774,345324;70380,345035;73292,346047;67226,338528;63830,335202;60676,331876;56673,327971;50850,320307;50450,318819;49273,317415;45269,312209;44784,309606;43207,307003;43019,306652;41145,305123;37506,298905;35443,293121;35201,293121;32411,286758;29742,280395;26952,273020;24404,265501;26952,270562;29499,276925;30348,280395;30699,281009;30267,278331;29141,275894;27307,270979;25132,266657;22463,257981;20177,249087;19426,246494;16156,230934;14710,219638;14699,219949;14821,222263;15427,227613;16155,233108;14942,228336;14093,222263;13122,222263;12516,216768;11667,213297;10939,209971;8877,207368;8270,207368;7663,203753;7421,199125;7906,192618;8149,190304;8562,188717;8361,185098;8634,179748;9119,178663;9119,178013;8149,180182;7300,178736;5722,176133;5434,174072;5359,174253;4873,180037;4509,185821;4146,190304;4146,199559;4267,204331;4509,209103;3418,213586;3175,213586;2447,204910;2447,195944;3054,189003;4145,190304;3175,188858;2932,183652;3175,175699;3296,173530;3660,169915;5116,163407;5841,159084;5601,158057;4752,163841;3296,170348;2932,173964;2811,176133;2568,184086;2811,189292;2205,196233;2205,205199;2932,213875;3175,213875;4752,222118;5601,228915;7421,235856;10287,250782;10537,253643;11060,253643;13729,261307;14700,265211;12880,261885;10939,256679;10818,258126;9762,254226;8998,254366;8149,251040;5237,243086;3418,236001;3296,230072;2447,223130;1841,216189;506,211128;1355,184231;2205,177290;1477,173530;2932,163118;3296,160660;4267,152272;6814,146199;6208,154442;6814,153029;7178,149651;7300,145910;8391,141137;10090,133907;12152,126532;12306,126325;13244,120459;14578,116265;16155,112794;19309,105564;21857,99057;25496,90669;28165,87054;30348,81993;32168,78811;34109,77655;34594,76787;36535,72159;40296,66954;40398,69129;40124,70044;44056,65218;45997,62182;48545,59289;48764,59580;48666,59434;51820,55674;54974,52203;58371,47865;63102,43672;68197,39189;71243,36655;73292,34417;76931,31814;80813,29355;81327,29040;82648,27494;84816,25596;87197,24149;88881,23687;89183,23426;122179,7519;123404,7202;126789,5784;129124,5224;130342,5212;130792,5061;158451,723;166306,687;174706,867;174863,1007;178952,434;182713,1157;186473,2024;188414,2550;186352,1880;182591,1012;178831,289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78547;top:40862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70F68D1" w14:textId="7C4AE762" w:rsidR="003D1B71" w:rsidRPr="00380FD1" w:rsidRDefault="007D2A41" w:rsidP="00380FD1">
            <w:pPr>
              <w:pStyle w:val="Information"/>
            </w:pPr>
            <w:r>
              <w:t xml:space="preserve">9-531/6 , </w:t>
            </w:r>
            <w:proofErr w:type="spellStart"/>
            <w:r>
              <w:t>shivanandapuri</w:t>
            </w:r>
            <w:proofErr w:type="spellEnd"/>
            <w:r>
              <w:t xml:space="preserve"> colony , </w:t>
            </w:r>
            <w:proofErr w:type="spellStart"/>
            <w:r>
              <w:t>Rampalli</w:t>
            </w:r>
            <w:proofErr w:type="spellEnd"/>
            <w:r>
              <w:t xml:space="preserve"> X road , Hyderabad , Telangana -500083</w:t>
            </w:r>
          </w:p>
        </w:tc>
        <w:tc>
          <w:tcPr>
            <w:tcW w:w="423" w:type="dxa"/>
            <w:vMerge/>
          </w:tcPr>
          <w:p w14:paraId="25351A9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14974F7" w14:textId="77777777" w:rsidR="003D1B71" w:rsidRDefault="003D1B71" w:rsidP="005801E5">
            <w:pPr>
              <w:pStyle w:val="Heading1"/>
            </w:pPr>
          </w:p>
        </w:tc>
      </w:tr>
      <w:tr w:rsidR="003D1B71" w14:paraId="6082DE3C" w14:textId="77777777" w:rsidTr="003D1B71">
        <w:trPr>
          <w:trHeight w:val="183"/>
        </w:trPr>
        <w:tc>
          <w:tcPr>
            <w:tcW w:w="720" w:type="dxa"/>
          </w:tcPr>
          <w:p w14:paraId="23E3D15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5E352A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CE7565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1E7465B" w14:textId="77777777" w:rsidR="003D1B71" w:rsidRDefault="003D1B71" w:rsidP="005801E5">
            <w:pPr>
              <w:pStyle w:val="Heading1"/>
            </w:pPr>
          </w:p>
        </w:tc>
      </w:tr>
      <w:tr w:rsidR="003D1B71" w14:paraId="0841FE9B" w14:textId="77777777" w:rsidTr="003D1B71">
        <w:trPr>
          <w:trHeight w:val="624"/>
        </w:trPr>
        <w:tc>
          <w:tcPr>
            <w:tcW w:w="720" w:type="dxa"/>
          </w:tcPr>
          <w:p w14:paraId="1794811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728E1F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1115BEE" wp14:editId="220099D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3C6A2E7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6708FD3" w14:textId="58D9FD24" w:rsidR="003D1B71" w:rsidRPr="00380FD1" w:rsidRDefault="007D2A41" w:rsidP="00380FD1">
            <w:pPr>
              <w:pStyle w:val="Information"/>
            </w:pPr>
            <w:r>
              <w:t>9381554562</w:t>
            </w:r>
            <w:r w:rsidR="009B6260">
              <w:t>,7569786475</w:t>
            </w:r>
          </w:p>
        </w:tc>
        <w:tc>
          <w:tcPr>
            <w:tcW w:w="423" w:type="dxa"/>
            <w:vMerge/>
          </w:tcPr>
          <w:p w14:paraId="174A711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DE228C0" w14:textId="77777777" w:rsidR="003D1B71" w:rsidRDefault="003D1B71" w:rsidP="005801E5">
            <w:pPr>
              <w:pStyle w:val="Heading1"/>
            </w:pPr>
          </w:p>
        </w:tc>
      </w:tr>
      <w:tr w:rsidR="003D1B71" w14:paraId="24CE89FA" w14:textId="77777777" w:rsidTr="003D1B71">
        <w:trPr>
          <w:trHeight w:val="183"/>
        </w:trPr>
        <w:tc>
          <w:tcPr>
            <w:tcW w:w="720" w:type="dxa"/>
          </w:tcPr>
          <w:p w14:paraId="66D1444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34DB3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7CB9AA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8F83323" w14:textId="77777777" w:rsidR="003D1B71" w:rsidRDefault="003D1B71" w:rsidP="005801E5">
            <w:pPr>
              <w:pStyle w:val="Heading1"/>
            </w:pPr>
          </w:p>
        </w:tc>
      </w:tr>
      <w:tr w:rsidR="003D1B71" w14:paraId="3B14B080" w14:textId="77777777" w:rsidTr="003D1B71">
        <w:trPr>
          <w:trHeight w:val="633"/>
        </w:trPr>
        <w:tc>
          <w:tcPr>
            <w:tcW w:w="720" w:type="dxa"/>
          </w:tcPr>
          <w:p w14:paraId="2290018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9688D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0C19D766" wp14:editId="566909D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3E9FEF0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F0D0EF9" w14:textId="00CF15B3" w:rsidR="003D1B71" w:rsidRPr="00380FD1" w:rsidRDefault="007D2A41" w:rsidP="00380FD1">
            <w:pPr>
              <w:pStyle w:val="Information"/>
            </w:pPr>
            <w:r>
              <w:t>rajsamuel995</w:t>
            </w:r>
            <w:r w:rsidR="009B6260">
              <w:t>@gmail.co</w:t>
            </w:r>
            <w:r w:rsidR="00244A5B">
              <w:t>m</w:t>
            </w:r>
          </w:p>
        </w:tc>
        <w:tc>
          <w:tcPr>
            <w:tcW w:w="423" w:type="dxa"/>
            <w:vMerge/>
          </w:tcPr>
          <w:p w14:paraId="6304695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B4AAE7C" w14:textId="77777777" w:rsidR="003D1B71" w:rsidRDefault="003D1B71" w:rsidP="005801E5">
            <w:pPr>
              <w:pStyle w:val="Heading1"/>
            </w:pPr>
          </w:p>
        </w:tc>
      </w:tr>
      <w:tr w:rsidR="003D1B71" w14:paraId="43C3D1A8" w14:textId="77777777" w:rsidTr="003D1B71">
        <w:trPr>
          <w:trHeight w:val="174"/>
        </w:trPr>
        <w:tc>
          <w:tcPr>
            <w:tcW w:w="720" w:type="dxa"/>
          </w:tcPr>
          <w:p w14:paraId="23C3F61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FC4B72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8B35B7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C8A738" w14:textId="77777777" w:rsidR="003D1B71" w:rsidRDefault="003D1B71" w:rsidP="005801E5">
            <w:pPr>
              <w:pStyle w:val="Heading1"/>
            </w:pPr>
          </w:p>
        </w:tc>
      </w:tr>
      <w:tr w:rsidR="003D1B71" w14:paraId="19624D57" w14:textId="77777777" w:rsidTr="003D1B71">
        <w:trPr>
          <w:trHeight w:val="633"/>
        </w:trPr>
        <w:tc>
          <w:tcPr>
            <w:tcW w:w="720" w:type="dxa"/>
          </w:tcPr>
          <w:p w14:paraId="4A4EEA5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81741B" w14:textId="253ED2E1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15021DA" w14:textId="35555230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4A2F6D34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87D48E6" w14:textId="77777777" w:rsidR="003D1B71" w:rsidRDefault="003D1B71" w:rsidP="005801E5">
            <w:pPr>
              <w:pStyle w:val="Heading1"/>
            </w:pPr>
          </w:p>
        </w:tc>
      </w:tr>
      <w:tr w:rsidR="003D1B71" w14:paraId="79B74069" w14:textId="77777777" w:rsidTr="003D1B71">
        <w:trPr>
          <w:trHeight w:val="2448"/>
        </w:trPr>
        <w:tc>
          <w:tcPr>
            <w:tcW w:w="720" w:type="dxa"/>
          </w:tcPr>
          <w:p w14:paraId="6B3DB568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9653677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AE74B6B" w14:textId="77777777" w:rsidR="003D1B71" w:rsidRDefault="003D1B71" w:rsidP="00222466"/>
        </w:tc>
        <w:tc>
          <w:tcPr>
            <w:tcW w:w="6607" w:type="dxa"/>
            <w:vMerge/>
          </w:tcPr>
          <w:p w14:paraId="1645400F" w14:textId="77777777" w:rsidR="003D1B71" w:rsidRDefault="003D1B71" w:rsidP="00222466"/>
        </w:tc>
      </w:tr>
    </w:tbl>
    <w:p w14:paraId="62B0BB2F" w14:textId="77777777" w:rsidR="005B3213" w:rsidRPr="00CE1E3D" w:rsidRDefault="005B3213" w:rsidP="006D79A8">
      <w:pPr>
        <w:pStyle w:val="BodyText"/>
      </w:pPr>
    </w:p>
    <w:sectPr w:rsidR="005B321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C821C4" w14:textId="77777777" w:rsidR="00387E5B" w:rsidRDefault="00387E5B" w:rsidP="00590471">
      <w:r>
        <w:separator/>
      </w:r>
    </w:p>
  </w:endnote>
  <w:endnote w:type="continuationSeparator" w:id="0">
    <w:p w14:paraId="7B49847B" w14:textId="77777777" w:rsidR="00387E5B" w:rsidRDefault="00387E5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DE7F24" w14:textId="77777777" w:rsidR="00387E5B" w:rsidRDefault="00387E5B" w:rsidP="00590471">
      <w:r>
        <w:separator/>
      </w:r>
    </w:p>
  </w:footnote>
  <w:footnote w:type="continuationSeparator" w:id="0">
    <w:p w14:paraId="767EAEC3" w14:textId="77777777" w:rsidR="00387E5B" w:rsidRDefault="00387E5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1EF0F2" w14:textId="77777777" w:rsidR="00590471" w:rsidRDefault="00310F17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CA592DF" wp14:editId="67004050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0315AD9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163E48"/>
    <w:multiLevelType w:val="hybridMultilevel"/>
    <w:tmpl w:val="3288E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448EA"/>
    <w:multiLevelType w:val="hybridMultilevel"/>
    <w:tmpl w:val="F7ECB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B3EBF"/>
    <w:multiLevelType w:val="hybridMultilevel"/>
    <w:tmpl w:val="2E4A4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B024F"/>
    <w:multiLevelType w:val="hybridMultilevel"/>
    <w:tmpl w:val="7BF87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E65EF"/>
    <w:multiLevelType w:val="hybridMultilevel"/>
    <w:tmpl w:val="1C2A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B189E"/>
    <w:multiLevelType w:val="hybridMultilevel"/>
    <w:tmpl w:val="327C3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512FE"/>
    <w:multiLevelType w:val="hybridMultilevel"/>
    <w:tmpl w:val="452AE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B0F8F"/>
    <w:multiLevelType w:val="multilevel"/>
    <w:tmpl w:val="31E0B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8A768E"/>
    <w:multiLevelType w:val="hybridMultilevel"/>
    <w:tmpl w:val="681EB7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508E0"/>
    <w:multiLevelType w:val="hybridMultilevel"/>
    <w:tmpl w:val="49E44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376DEC"/>
    <w:multiLevelType w:val="hybridMultilevel"/>
    <w:tmpl w:val="9FD66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7"/>
  </w:num>
  <w:num w:numId="10">
    <w:abstractNumId w:val="12"/>
  </w:num>
  <w:num w:numId="11">
    <w:abstractNumId w:val="8"/>
  </w:num>
  <w:num w:numId="12">
    <w:abstractNumId w:val="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8EF"/>
    <w:rsid w:val="00021C69"/>
    <w:rsid w:val="00060042"/>
    <w:rsid w:val="0008685D"/>
    <w:rsid w:val="00090860"/>
    <w:rsid w:val="00112FD7"/>
    <w:rsid w:val="00150ABD"/>
    <w:rsid w:val="00170C22"/>
    <w:rsid w:val="001946FC"/>
    <w:rsid w:val="001A0E27"/>
    <w:rsid w:val="001A6A62"/>
    <w:rsid w:val="0022233A"/>
    <w:rsid w:val="00222466"/>
    <w:rsid w:val="00244A5B"/>
    <w:rsid w:val="0024753C"/>
    <w:rsid w:val="00276026"/>
    <w:rsid w:val="002B4549"/>
    <w:rsid w:val="00310F17"/>
    <w:rsid w:val="00322A46"/>
    <w:rsid w:val="003256BE"/>
    <w:rsid w:val="003326CB"/>
    <w:rsid w:val="00353B60"/>
    <w:rsid w:val="00376291"/>
    <w:rsid w:val="00380FD1"/>
    <w:rsid w:val="00383D02"/>
    <w:rsid w:val="00385DE7"/>
    <w:rsid w:val="00387E5B"/>
    <w:rsid w:val="003A1AB5"/>
    <w:rsid w:val="003D1B71"/>
    <w:rsid w:val="004029E0"/>
    <w:rsid w:val="004C309A"/>
    <w:rsid w:val="004E158A"/>
    <w:rsid w:val="00520576"/>
    <w:rsid w:val="00525C10"/>
    <w:rsid w:val="00565C77"/>
    <w:rsid w:val="0056708E"/>
    <w:rsid w:val="005801E5"/>
    <w:rsid w:val="00590471"/>
    <w:rsid w:val="005B2EF9"/>
    <w:rsid w:val="005B3213"/>
    <w:rsid w:val="005D01FA"/>
    <w:rsid w:val="00610BFF"/>
    <w:rsid w:val="00653E17"/>
    <w:rsid w:val="006A08E8"/>
    <w:rsid w:val="006D79A8"/>
    <w:rsid w:val="0072353B"/>
    <w:rsid w:val="00733FCF"/>
    <w:rsid w:val="00751516"/>
    <w:rsid w:val="007575B6"/>
    <w:rsid w:val="007B3C81"/>
    <w:rsid w:val="007D2A41"/>
    <w:rsid w:val="007D67CA"/>
    <w:rsid w:val="007E5D4D"/>
    <w:rsid w:val="007E668F"/>
    <w:rsid w:val="007F5B63"/>
    <w:rsid w:val="00803A0A"/>
    <w:rsid w:val="008155E3"/>
    <w:rsid w:val="00846CB9"/>
    <w:rsid w:val="008566AA"/>
    <w:rsid w:val="008610E2"/>
    <w:rsid w:val="008A1E6E"/>
    <w:rsid w:val="008C024F"/>
    <w:rsid w:val="008C2CFC"/>
    <w:rsid w:val="008E7C65"/>
    <w:rsid w:val="00912DC8"/>
    <w:rsid w:val="009475DC"/>
    <w:rsid w:val="00952896"/>
    <w:rsid w:val="00967B93"/>
    <w:rsid w:val="009B6260"/>
    <w:rsid w:val="009D090F"/>
    <w:rsid w:val="00A07262"/>
    <w:rsid w:val="00A31464"/>
    <w:rsid w:val="00A31B16"/>
    <w:rsid w:val="00A33613"/>
    <w:rsid w:val="00A47A8D"/>
    <w:rsid w:val="00A50116"/>
    <w:rsid w:val="00AC6C7E"/>
    <w:rsid w:val="00AE1806"/>
    <w:rsid w:val="00B210A7"/>
    <w:rsid w:val="00B4158A"/>
    <w:rsid w:val="00B6466C"/>
    <w:rsid w:val="00B728FE"/>
    <w:rsid w:val="00BB1B5D"/>
    <w:rsid w:val="00BC22C7"/>
    <w:rsid w:val="00BC3E0F"/>
    <w:rsid w:val="00BD195A"/>
    <w:rsid w:val="00C07240"/>
    <w:rsid w:val="00C14078"/>
    <w:rsid w:val="00C348EF"/>
    <w:rsid w:val="00CE1E3D"/>
    <w:rsid w:val="00D053FA"/>
    <w:rsid w:val="00D3260E"/>
    <w:rsid w:val="00DB325B"/>
    <w:rsid w:val="00DC3F0A"/>
    <w:rsid w:val="00E26AED"/>
    <w:rsid w:val="00E73AB8"/>
    <w:rsid w:val="00E90A60"/>
    <w:rsid w:val="00ED47F7"/>
    <w:rsid w:val="00EE2036"/>
    <w:rsid w:val="00EE7E09"/>
    <w:rsid w:val="00F0223C"/>
    <w:rsid w:val="00F3235D"/>
    <w:rsid w:val="00F32393"/>
    <w:rsid w:val="00F34F12"/>
    <w:rsid w:val="00F878BD"/>
    <w:rsid w:val="00FC40B5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4018B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trt0xe">
    <w:name w:val="trt0xe"/>
    <w:basedOn w:val="Normal"/>
    <w:rsid w:val="003A1AB5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9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yed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A5777E6FC9B4EFC83A3568F5823A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8871FE-8B20-4254-90A0-A4BD25D1360A}"/>
      </w:docPartPr>
      <w:docPartBody>
        <w:p w:rsidR="002E239D" w:rsidRDefault="006E4CD6">
          <w:pPr>
            <w:pStyle w:val="3A5777E6FC9B4EFC83A3568F5823A40C"/>
          </w:pPr>
          <w:r w:rsidRPr="00AC6C7E">
            <w:t>Experience</w:t>
          </w:r>
        </w:p>
      </w:docPartBody>
    </w:docPart>
    <w:docPart>
      <w:docPartPr>
        <w:name w:val="3D2EA3EA777F4B298459A10A305285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C9D638-3714-484D-B258-8181F774D6CA}"/>
      </w:docPartPr>
      <w:docPartBody>
        <w:p w:rsidR="002E239D" w:rsidRDefault="006E4CD6">
          <w:pPr>
            <w:pStyle w:val="3D2EA3EA777F4B298459A10A30528565"/>
          </w:pPr>
          <w:r w:rsidRPr="00AC6C7E">
            <w:t>Education</w:t>
          </w:r>
        </w:p>
      </w:docPartBody>
    </w:docPart>
    <w:docPart>
      <w:docPartPr>
        <w:name w:val="FC6F74DD842242C19383282DAFF151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D67BB-A7B9-4FBF-B8ED-07D411C81684}"/>
      </w:docPartPr>
      <w:docPartBody>
        <w:p w:rsidR="00626F50" w:rsidRDefault="002E239D" w:rsidP="002E239D">
          <w:pPr>
            <w:pStyle w:val="FC6F74DD842242C19383282DAFF151F2"/>
          </w:pPr>
          <w:r w:rsidRPr="00AC6C7E">
            <w:t>Communication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9EB"/>
    <w:rsid w:val="00094105"/>
    <w:rsid w:val="001B36F9"/>
    <w:rsid w:val="002E239D"/>
    <w:rsid w:val="00626F50"/>
    <w:rsid w:val="006B2E62"/>
    <w:rsid w:val="006E4CD6"/>
    <w:rsid w:val="00712C88"/>
    <w:rsid w:val="0091491B"/>
    <w:rsid w:val="00A909EB"/>
    <w:rsid w:val="00DA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6F74DD842242C19383282DAFF151F2">
    <w:name w:val="FC6F74DD842242C19383282DAFF151F2"/>
    <w:rsid w:val="002E239D"/>
  </w:style>
  <w:style w:type="paragraph" w:customStyle="1" w:styleId="3A5777E6FC9B4EFC83A3568F5823A40C">
    <w:name w:val="3A5777E6FC9B4EFC83A3568F5823A40C"/>
  </w:style>
  <w:style w:type="paragraph" w:customStyle="1" w:styleId="3D2EA3EA777F4B298459A10A30528565">
    <w:name w:val="3D2EA3EA777F4B298459A10A30528565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3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2024-02-08T17:14:00Z</dcterms:created>
  <dcterms:modified xsi:type="dcterms:W3CDTF">2024-02-08T17:19:00Z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